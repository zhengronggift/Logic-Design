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4B8" w:rsidRDefault="004D54B8">
      <w:pPr>
        <w:spacing w:after="58" w:line="348" w:lineRule="auto"/>
        <w:ind w:left="0" w:firstLine="0"/>
      </w:pPr>
      <w:r w:rsidRPr="004D54B8">
        <w:rPr>
          <w:noProof/>
        </w:rPr>
        <w:drawing>
          <wp:inline distT="0" distB="0" distL="0" distR="0">
            <wp:extent cx="4124325" cy="4800600"/>
            <wp:effectExtent l="0" t="0" r="9525" b="0"/>
            <wp:docPr id="1" name="Picture 1" descr="\\engvault01.eng.fau.edu\RZHENG$\Downloads\搜狗截图20170302200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engvault01.eng.fau.edu\RZHENG$\Downloads\搜狗截图2017030220071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4B8" w:rsidRDefault="004D54B8">
      <w:pPr>
        <w:spacing w:after="58" w:line="348" w:lineRule="auto"/>
        <w:ind w:left="0" w:firstLine="0"/>
      </w:pPr>
      <w:r w:rsidRPr="004D54B8">
        <w:rPr>
          <w:noProof/>
        </w:rPr>
        <w:lastRenderedPageBreak/>
        <w:drawing>
          <wp:inline distT="0" distB="0" distL="0" distR="0">
            <wp:extent cx="4143375" cy="4895850"/>
            <wp:effectExtent l="0" t="0" r="9525" b="0"/>
            <wp:docPr id="2" name="Picture 2" descr="\\engvault01.eng.fau.edu\RZHENG$\Downloads\搜狗截图20170302200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engvault01.eng.fau.edu\RZHENG$\Downloads\搜狗截图201703022007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4B8" w:rsidRDefault="004D54B8">
      <w:pPr>
        <w:spacing w:after="58" w:line="348" w:lineRule="auto"/>
        <w:ind w:left="0" w:firstLine="0"/>
      </w:pPr>
      <w:r w:rsidRPr="004D54B8">
        <w:rPr>
          <w:noProof/>
        </w:rPr>
        <w:lastRenderedPageBreak/>
        <w:drawing>
          <wp:inline distT="0" distB="0" distL="0" distR="0">
            <wp:extent cx="3962400" cy="4524375"/>
            <wp:effectExtent l="0" t="0" r="0" b="9525"/>
            <wp:docPr id="3" name="Picture 3" descr="\\engvault01.eng.fau.edu\RZHENG$\Downloads\搜狗截图20170302200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engvault01.eng.fau.edu\RZHENG$\Downloads\搜狗截图201703022008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4B8" w:rsidRDefault="004D54B8">
      <w:pPr>
        <w:spacing w:after="58" w:line="348" w:lineRule="auto"/>
        <w:ind w:left="0" w:firstLine="0"/>
      </w:pPr>
      <w:r w:rsidRPr="004D54B8">
        <w:rPr>
          <w:noProof/>
        </w:rPr>
        <w:lastRenderedPageBreak/>
        <w:drawing>
          <wp:inline distT="0" distB="0" distL="0" distR="0">
            <wp:extent cx="4086225" cy="4743450"/>
            <wp:effectExtent l="0" t="0" r="9525" b="0"/>
            <wp:docPr id="4" name="Picture 4" descr="\\engvault01.eng.fau.edu\RZHENG$\Downloads\搜狗截图20170302200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engvault01.eng.fau.edu\RZHENG$\Downloads\搜狗截图201703022008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4B8" w:rsidRDefault="004D54B8">
      <w:pPr>
        <w:spacing w:after="58" w:line="348" w:lineRule="auto"/>
        <w:ind w:left="0" w:firstLine="0"/>
      </w:pPr>
      <w:r w:rsidRPr="004D54B8">
        <w:rPr>
          <w:noProof/>
        </w:rPr>
        <w:lastRenderedPageBreak/>
        <w:drawing>
          <wp:inline distT="0" distB="0" distL="0" distR="0">
            <wp:extent cx="4371975" cy="4924425"/>
            <wp:effectExtent l="0" t="0" r="9525" b="9525"/>
            <wp:docPr id="5" name="Picture 5" descr="\\engvault01.eng.fau.edu\RZHENG$\Downloads\搜狗截图20170302200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engvault01.eng.fau.edu\RZHENG$\Downloads\搜狗截图201703022009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54B8" w:rsidRDefault="004D54B8">
      <w:pPr>
        <w:spacing w:after="58" w:line="348" w:lineRule="auto"/>
        <w:ind w:left="0" w:firstLine="0"/>
      </w:pPr>
    </w:p>
    <w:p w:rsidR="004D54B8" w:rsidRDefault="004D54B8">
      <w:pPr>
        <w:spacing w:after="58" w:line="348" w:lineRule="auto"/>
        <w:ind w:left="0" w:firstLine="0"/>
      </w:pPr>
    </w:p>
    <w:p w:rsidR="004D54B8" w:rsidRDefault="004D54B8">
      <w:pPr>
        <w:spacing w:after="58" w:line="348" w:lineRule="auto"/>
        <w:ind w:left="0" w:firstLine="0"/>
      </w:pPr>
    </w:p>
    <w:p w:rsidR="007E661D" w:rsidRDefault="004D54B8">
      <w:pPr>
        <w:spacing w:after="58" w:line="348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E661D" w:rsidRDefault="004D54B8">
      <w:pPr>
        <w:ind w:left="-5"/>
      </w:pPr>
      <w:r>
        <w:t xml:space="preserve">Part 1 </w:t>
      </w:r>
    </w:p>
    <w:p w:rsidR="007E661D" w:rsidRDefault="004D54B8">
      <w:pPr>
        <w:spacing w:after="0" w:line="348" w:lineRule="auto"/>
        <w:ind w:left="0" w:firstLine="0"/>
      </w:pPr>
      <w:r>
        <w:rPr>
          <w:noProof/>
        </w:rPr>
        <w:drawing>
          <wp:inline distT="0" distB="0" distL="0" distR="0">
            <wp:extent cx="5942838" cy="267208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E661D" w:rsidRDefault="004D54B8">
      <w:pPr>
        <w:spacing w:after="60" w:line="346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941568" cy="162687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E661D" w:rsidRDefault="004D54B8">
      <w:pPr>
        <w:ind w:left="-5"/>
      </w:pPr>
      <w:r>
        <w:t xml:space="preserve">Part 2 </w:t>
      </w:r>
    </w:p>
    <w:p w:rsidR="007E661D" w:rsidRDefault="004D54B8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>
            <wp:extent cx="5942458" cy="216662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458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E661D" w:rsidRDefault="004D54B8">
      <w:pPr>
        <w:spacing w:after="118"/>
        <w:ind w:left="0" w:firstLine="0"/>
      </w:pPr>
      <w:r>
        <w:t xml:space="preserve"> </w:t>
      </w:r>
    </w:p>
    <w:p w:rsidR="007E661D" w:rsidRDefault="004D54B8">
      <w:pPr>
        <w:spacing w:after="0" w:line="346" w:lineRule="auto"/>
        <w:ind w:left="0" w:firstLine="0"/>
      </w:pPr>
      <w:r>
        <w:rPr>
          <w:noProof/>
        </w:rPr>
        <w:drawing>
          <wp:inline distT="0" distB="0" distL="0" distR="0">
            <wp:extent cx="5943600" cy="171069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E661D" w:rsidRDefault="004D54B8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2711" cy="290830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711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7E661D">
      <w:pgSz w:w="12240" w:h="15840"/>
      <w:pgMar w:top="1440" w:right="1388" w:bottom="164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61D"/>
    <w:rsid w:val="004D54B8"/>
    <w:rsid w:val="007E6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2B357A-AAD3-4C14-B758-B7DC6B366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7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79BD5FC</Template>
  <TotalTime>2</TotalTime>
  <Pages>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rzheng</dc:creator>
  <cp:keywords/>
  <cp:lastModifiedBy>rzheng</cp:lastModifiedBy>
  <cp:revision>2</cp:revision>
  <dcterms:created xsi:type="dcterms:W3CDTF">2017-03-03T01:23:00Z</dcterms:created>
  <dcterms:modified xsi:type="dcterms:W3CDTF">2017-03-03T01:23:00Z</dcterms:modified>
</cp:coreProperties>
</file>