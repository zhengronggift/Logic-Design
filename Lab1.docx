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3FDC" w:rsidRDefault="0042790D">
      <w:r>
        <w:t xml:space="preserve">Lab 1, </w:t>
      </w:r>
      <w:proofErr w:type="spellStart"/>
      <w:r>
        <w:t>Rong</w:t>
      </w:r>
      <w:proofErr w:type="spellEnd"/>
      <w:r>
        <w:t xml:space="preserve"> Zheng, Petrie, 1/30/2017</w:t>
      </w:r>
    </w:p>
    <w:p w:rsidR="0042790D" w:rsidRDefault="0042790D">
      <w:r w:rsidRPr="0042790D">
        <w:rPr>
          <w:noProof/>
        </w:rPr>
        <w:drawing>
          <wp:inline distT="0" distB="0" distL="0" distR="0">
            <wp:extent cx="5943600" cy="4457700"/>
            <wp:effectExtent l="0" t="0" r="0" b="0"/>
            <wp:docPr id="9" name="Picture 9" descr="\\engvault01.eng.fau.edu\rzheng$\Desktop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engvault01.eng.fau.edu\rzheng$\Desktop\image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2790D" w:rsidRDefault="0042790D"/>
    <w:p w:rsidR="0042790D" w:rsidRDefault="0042790D">
      <w:r w:rsidRPr="0042790D">
        <w:rPr>
          <w:noProof/>
        </w:rPr>
        <w:lastRenderedPageBreak/>
        <w:drawing>
          <wp:inline distT="0" distB="0" distL="0" distR="0">
            <wp:extent cx="4162425" cy="4800600"/>
            <wp:effectExtent l="0" t="0" r="9525" b="0"/>
            <wp:docPr id="1" name="Picture 1" descr="\\engvault01.eng.fau.edu\rzheng$\Downloads\搜狗截图20170426232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ngvault01.eng.fau.edu\rzheng$\Downloads\搜狗截图2017042623233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0D" w:rsidRDefault="0042790D">
      <w:r w:rsidRPr="0042790D">
        <w:rPr>
          <w:noProof/>
        </w:rPr>
        <w:lastRenderedPageBreak/>
        <w:drawing>
          <wp:inline distT="0" distB="0" distL="0" distR="0">
            <wp:extent cx="4238625" cy="4876800"/>
            <wp:effectExtent l="0" t="0" r="9525" b="0"/>
            <wp:docPr id="2" name="Picture 2" descr="\\engvault01.eng.fau.edu\rzheng$\Downloads\搜狗截图20170426232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engvault01.eng.fau.edu\rzheng$\Downloads\搜狗截图201704262324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0D" w:rsidRDefault="0042790D">
      <w:r w:rsidRPr="0042790D">
        <w:rPr>
          <w:noProof/>
        </w:rPr>
        <w:lastRenderedPageBreak/>
        <w:drawing>
          <wp:inline distT="0" distB="0" distL="0" distR="0">
            <wp:extent cx="4324350" cy="4924425"/>
            <wp:effectExtent l="0" t="0" r="0" b="9525"/>
            <wp:docPr id="3" name="Picture 3" descr="\\engvault01.eng.fau.edu\rzheng$\Downloads\搜狗截图20170426232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engvault01.eng.fau.edu\rzheng$\Downloads\搜狗截图201704262324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0D" w:rsidRDefault="0042790D">
      <w:r w:rsidRPr="0042790D">
        <w:rPr>
          <w:noProof/>
        </w:rPr>
        <w:lastRenderedPageBreak/>
        <w:drawing>
          <wp:inline distT="0" distB="0" distL="0" distR="0">
            <wp:extent cx="4324350" cy="4686300"/>
            <wp:effectExtent l="0" t="0" r="0" b="0"/>
            <wp:docPr id="4" name="Picture 4" descr="\\engvault01.eng.fau.edu\rzheng$\Downloads\搜狗截图20170426232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engvault01.eng.fau.edu\rzheng$\Downloads\搜狗截图2017042623245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0D" w:rsidRDefault="0042790D">
      <w:r w:rsidRPr="0042790D">
        <w:rPr>
          <w:noProof/>
        </w:rPr>
        <w:drawing>
          <wp:inline distT="0" distB="0" distL="0" distR="0">
            <wp:extent cx="5943600" cy="3027740"/>
            <wp:effectExtent l="0" t="0" r="0" b="1270"/>
            <wp:docPr id="6" name="Picture 6" descr="\\engvault01.eng.fau.edu\rzheng$\Downloads\搜狗截图2017042623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engvault01.eng.fau.edu\rzheng$\Downloads\搜狗截图201704262328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0D" w:rsidRDefault="0042790D">
      <w:r w:rsidRPr="0042790D">
        <w:rPr>
          <w:noProof/>
        </w:rPr>
        <w:lastRenderedPageBreak/>
        <w:drawing>
          <wp:inline distT="0" distB="0" distL="0" distR="0">
            <wp:extent cx="5943600" cy="1275451"/>
            <wp:effectExtent l="0" t="0" r="0" b="1270"/>
            <wp:docPr id="5" name="Picture 5" descr="\\engvault01.eng.fau.edu\rzheng$\Downloads\搜狗截图20170426232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engvault01.eng.fau.edu\rzheng$\Downloads\搜狗截图2017042623281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5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0D" w:rsidRDefault="0042790D">
      <w:r w:rsidRPr="0042790D">
        <w:rPr>
          <w:noProof/>
        </w:rPr>
        <w:drawing>
          <wp:inline distT="0" distB="0" distL="0" distR="0">
            <wp:extent cx="5943600" cy="3088800"/>
            <wp:effectExtent l="0" t="0" r="0" b="0"/>
            <wp:docPr id="7" name="Picture 7" descr="\\engvault01.eng.fau.edu\rzheng$\Downloads\搜狗截图20170426232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engvault01.eng.fau.edu\rzheng$\Downloads\搜狗截图2017042623272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0D" w:rsidRDefault="0042790D">
      <w:r w:rsidRPr="0042790D">
        <w:rPr>
          <w:noProof/>
        </w:rPr>
        <w:drawing>
          <wp:inline distT="0" distB="0" distL="0" distR="0">
            <wp:extent cx="5943600" cy="1164044"/>
            <wp:effectExtent l="0" t="0" r="0" b="0"/>
            <wp:docPr id="8" name="Picture 8" descr="\\engvault01.eng.fau.edu\rzheng$\Downloads\搜狗截图20170426232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engvault01.eng.fau.edu\rzheng$\Downloads\搜狗截图201704262326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279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90D"/>
    <w:rsid w:val="00247248"/>
    <w:rsid w:val="0042790D"/>
    <w:rsid w:val="00813FDC"/>
    <w:rsid w:val="009429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F191CD-E416-49FC-8318-1F8D20DCD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5A4E23EB</Template>
  <TotalTime>4</TotalTime>
  <Pages>6</Pages>
  <Words>8</Words>
  <Characters>48</Characters>
  <Application>Microsoft Office Word</Application>
  <DocSecurity>0</DocSecurity>
  <Lines>1</Lines>
  <Paragraphs>1</Paragraphs>
  <ScaleCrop>false</ScaleCrop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rzheng</dc:creator>
  <cp:keywords/>
  <dc:description/>
  <cp:lastModifiedBy>rzheng</cp:lastModifiedBy>
  <cp:revision>1</cp:revision>
  <dcterms:created xsi:type="dcterms:W3CDTF">2017-04-27T03:32:00Z</dcterms:created>
  <dcterms:modified xsi:type="dcterms:W3CDTF">2017-04-27T03:36:00Z</dcterms:modified>
</cp:coreProperties>
</file>