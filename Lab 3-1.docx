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3653" w:rsidRDefault="00B76B82">
      <w:r>
        <w:t xml:space="preserve">Lab 3, </w:t>
      </w:r>
      <w:proofErr w:type="spellStart"/>
      <w:r>
        <w:t>Rong</w:t>
      </w:r>
      <w:proofErr w:type="spellEnd"/>
      <w:r>
        <w:t xml:space="preserve"> Zheng, 3/23/2017, Petrie</w:t>
      </w:r>
    </w:p>
    <w:p w:rsidR="00B76B82" w:rsidRDefault="00B76B82">
      <w:r w:rsidRPr="00B76B82">
        <w:rPr>
          <w:noProof/>
        </w:rPr>
        <w:drawing>
          <wp:inline distT="0" distB="0" distL="0" distR="0">
            <wp:extent cx="4419600" cy="4838700"/>
            <wp:effectExtent l="0" t="0" r="0" b="0"/>
            <wp:docPr id="1" name="Picture 1" descr="\\engvault01.eng.fau.edu\RZHENG$\Downloads\搜狗截图201703231229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engvault01.eng.fau.edu\RZHENG$\Downloads\搜狗截图20170323122945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B82" w:rsidRDefault="00B76B82">
      <w:r w:rsidRPr="00B76B82">
        <w:rPr>
          <w:noProof/>
        </w:rPr>
        <w:lastRenderedPageBreak/>
        <w:drawing>
          <wp:inline distT="0" distB="0" distL="0" distR="0">
            <wp:extent cx="4314825" cy="4848225"/>
            <wp:effectExtent l="0" t="0" r="9525" b="9525"/>
            <wp:docPr id="2" name="Picture 2" descr="\\engvault01.eng.fau.edu\RZHENG$\Downloads\搜狗截图20170323123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engvault01.eng.fau.edu\RZHENG$\Downloads\搜狗截图2017032312301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B82" w:rsidRDefault="00B76B82">
      <w:r w:rsidRPr="00B76B82"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 descr="\\engvault01.eng.fau.edu\RZHENG$\Downloads\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engvault01.eng.fau.edu\RZHENG$\Downloads\image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B82" w:rsidRDefault="00B76B82"/>
    <w:p w:rsidR="00730973" w:rsidRDefault="00B76B82">
      <w:r w:rsidRPr="00B76B82">
        <w:rPr>
          <w:noProof/>
        </w:rPr>
        <w:lastRenderedPageBreak/>
        <w:drawing>
          <wp:inline distT="0" distB="0" distL="0" distR="0">
            <wp:extent cx="5943600" cy="3547675"/>
            <wp:effectExtent l="0" t="0" r="0" b="0"/>
            <wp:docPr id="4" name="Picture 4" descr="\\engvault01.eng.fau.edu\RZHENG$\Downloads\搜狗截图201703230242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engvault01.eng.fau.edu\RZHENG$\Downloads\搜狗截图2017032302420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973" w:rsidRDefault="00730973"/>
    <w:p w:rsidR="00730973" w:rsidRDefault="00730973">
      <w:r w:rsidRPr="00730973">
        <w:rPr>
          <w:noProof/>
        </w:rPr>
        <w:drawing>
          <wp:inline distT="0" distB="0" distL="0" distR="0">
            <wp:extent cx="5943600" cy="2905492"/>
            <wp:effectExtent l="0" t="0" r="0" b="9525"/>
            <wp:docPr id="6" name="Picture 6" descr="\\engvault01.eng.fau.edu\RZHENG$\Downloads\搜狗截图201703272216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engvault01.eng.fau.edu\RZHENG$\Downloads\搜狗截图2017032722160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0973" w:rsidRDefault="00730973"/>
    <w:p w:rsidR="00B76B82" w:rsidRDefault="00B76B82"/>
    <w:p w:rsidR="00B76B82" w:rsidRDefault="00B76B82">
      <w:r w:rsidRPr="00B76B82">
        <w:rPr>
          <w:noProof/>
        </w:rPr>
        <w:lastRenderedPageBreak/>
        <w:drawing>
          <wp:inline distT="0" distB="0" distL="0" distR="0">
            <wp:extent cx="5943600" cy="1131559"/>
            <wp:effectExtent l="0" t="0" r="0" b="0"/>
            <wp:docPr id="5" name="Picture 5" descr="\\engvault01.eng.fau.edu\RZHENG$\Downloads\搜狗截图201703230236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engvault01.eng.fau.edu\RZHENG$\Downloads\搜狗截图2017032302365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3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76B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B82"/>
    <w:rsid w:val="00730973"/>
    <w:rsid w:val="00942994"/>
    <w:rsid w:val="00B76B82"/>
    <w:rsid w:val="00B8657C"/>
    <w:rsid w:val="00C43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62AA60-9CE6-4515-ACB0-151C0C10E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A5CA65F7</Template>
  <TotalTime>4</TotalTime>
  <Pages>5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rzheng</dc:creator>
  <cp:keywords/>
  <dc:description/>
  <cp:lastModifiedBy>FAU</cp:lastModifiedBy>
  <cp:revision>2</cp:revision>
  <dcterms:created xsi:type="dcterms:W3CDTF">2017-03-23T16:34:00Z</dcterms:created>
  <dcterms:modified xsi:type="dcterms:W3CDTF">2017-03-28T02:18:00Z</dcterms:modified>
</cp:coreProperties>
</file>