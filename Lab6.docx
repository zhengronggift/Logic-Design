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07C5" w:rsidRDefault="00821132">
      <w:proofErr w:type="spellStart"/>
      <w:r>
        <w:t>Rong</w:t>
      </w:r>
      <w:proofErr w:type="spellEnd"/>
      <w:r>
        <w:t xml:space="preserve"> Zheng, Lab 6, Petrie, 4/22/2017</w:t>
      </w:r>
    </w:p>
    <w:p w:rsidR="00821132" w:rsidRDefault="00821132">
      <w:r w:rsidRPr="00821132">
        <w:rPr>
          <w:noProof/>
        </w:rPr>
        <w:drawing>
          <wp:inline distT="0" distB="0" distL="0" distR="0">
            <wp:extent cx="5943600" cy="7924800"/>
            <wp:effectExtent l="0" t="0" r="0" b="0"/>
            <wp:docPr id="2" name="Picture 2" descr="\\engvault01.eng.fau.edu\rzheng$\Downloads\image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engvault01.eng.fau.edu\rzheng$\Downloads\image1 (1)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1132" w:rsidRDefault="00821132">
      <w:r w:rsidRPr="00821132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" name="Picture 1" descr="\\engvault01.eng.fau.edu\rzheng$\Downloads\image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engvault01.eng.fau.edu\rzheng$\Downloads\image1 (2)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11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132"/>
    <w:rsid w:val="00467C3F"/>
    <w:rsid w:val="00821132"/>
    <w:rsid w:val="00942994"/>
    <w:rsid w:val="00990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78AB772-5495-4199-91D8-860422805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8FA24A55</Template>
  <TotalTime>2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FAU</dc:creator>
  <cp:keywords/>
  <dc:description/>
  <cp:lastModifiedBy>FAU</cp:lastModifiedBy>
  <cp:revision>1</cp:revision>
  <dcterms:created xsi:type="dcterms:W3CDTF">2017-04-24T20:10:00Z</dcterms:created>
  <dcterms:modified xsi:type="dcterms:W3CDTF">2017-04-24T20:12:00Z</dcterms:modified>
</cp:coreProperties>
</file>