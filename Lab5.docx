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BE3" w:rsidRDefault="00FF27EF">
      <w:proofErr w:type="spellStart"/>
      <w:r>
        <w:t>Rong</w:t>
      </w:r>
      <w:proofErr w:type="spellEnd"/>
      <w:r>
        <w:t xml:space="preserve"> Zheng, Lab 5, Petrie, 4/14/2017</w:t>
      </w:r>
    </w:p>
    <w:p w:rsidR="00FF27EF" w:rsidRDefault="00FF27EF">
      <w:r w:rsidRPr="00FF27EF"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 descr="\\engvault01.eng.fau.edu\rzheng$\Downloads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engvault01.eng.fau.edu\rzheng$\Downloads\image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27EF" w:rsidRDefault="00FF27EF">
      <w:pPr>
        <w:rPr>
          <w:noProof/>
        </w:rPr>
      </w:pPr>
      <w:r w:rsidRPr="00FF27EF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3" name="Picture 3" descr="\\engvault01.eng.fau.edu\rzheng$\Downloads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engvault01.eng.fau.edu\rzheng$\Downloads\image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EF" w:rsidRDefault="00FF27EF">
      <w:pPr>
        <w:rPr>
          <w:noProof/>
        </w:rPr>
      </w:pPr>
    </w:p>
    <w:p w:rsidR="00FF27EF" w:rsidRDefault="00FF27EF">
      <w:r w:rsidRPr="00FF27EF"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 descr="\\engvault01.eng.fau.edu\rzheng$\Downloads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engvault01.eng.fau.edu\rzheng$\Downloads\image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EF" w:rsidRDefault="00FF27EF"/>
    <w:sectPr w:rsidR="00FF2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7EF"/>
    <w:rsid w:val="00911BE3"/>
    <w:rsid w:val="00942994"/>
    <w:rsid w:val="00F87FF6"/>
    <w:rsid w:val="00FF2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D0D3E3-5A02-4CEF-B232-400433BE0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20E31997</Template>
  <TotalTime>3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rzheng</dc:creator>
  <cp:keywords/>
  <dc:description/>
  <cp:lastModifiedBy>rzheng</cp:lastModifiedBy>
  <cp:revision>1</cp:revision>
  <dcterms:created xsi:type="dcterms:W3CDTF">2017-04-24T20:06:00Z</dcterms:created>
  <dcterms:modified xsi:type="dcterms:W3CDTF">2017-04-24T20:09:00Z</dcterms:modified>
</cp:coreProperties>
</file>